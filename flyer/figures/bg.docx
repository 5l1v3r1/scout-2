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60454" w14:textId="2EAB84D1" w:rsidR="00CB4C06" w:rsidRPr="00CB4C06" w:rsidRDefault="001E4EBB" w:rsidP="00CB4C06">
      <w:r>
        <w:rPr>
          <w:noProof/>
        </w:rPr>
        <w:drawing>
          <wp:anchor distT="0" distB="0" distL="114300" distR="114300" simplePos="0" relativeHeight="251655167" behindDoc="0" locked="0" layoutInCell="1" allowOverlap="1" wp14:anchorId="7A73391F" wp14:editId="0E9FF5CC">
            <wp:simplePos x="0" y="0"/>
            <wp:positionH relativeFrom="page">
              <wp:posOffset>-8030845</wp:posOffset>
            </wp:positionH>
            <wp:positionV relativeFrom="page">
              <wp:posOffset>0</wp:posOffset>
            </wp:positionV>
            <wp:extent cx="17207865" cy="3134995"/>
            <wp:effectExtent l="0" t="0" r="0" b="0"/>
            <wp:wrapThrough wrapText="bothSides">
              <wp:wrapPolygon edited="0">
                <wp:start x="4687" y="0"/>
                <wp:lineTo x="4591" y="2800"/>
                <wp:lineTo x="4304" y="5600"/>
                <wp:lineTo x="4464" y="8400"/>
                <wp:lineTo x="4687" y="11200"/>
                <wp:lineTo x="4655" y="14000"/>
                <wp:lineTo x="4687" y="14350"/>
                <wp:lineTo x="21553" y="14350"/>
                <wp:lineTo x="21553" y="0"/>
                <wp:lineTo x="4687" y="0"/>
              </wp:wrapPolygon>
            </wp:wrapThrough>
            <wp:docPr id="24" name="Picture 24" descr="Users:pat:Projects:scout-bugs:docs:logos:dark-turb-logo-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Users:pat:Projects:scout-bugs:docs:logos:dark-turb-logo-tes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17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786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CD9D" w14:textId="41EFFC74" w:rsidR="008266F2" w:rsidRDefault="00A0659C">
      <w:bookmarkStart w:id="0" w:name="_GoBack"/>
      <w:bookmarkEnd w:id="0"/>
      <w:r>
        <w:br w:type="page"/>
      </w:r>
      <w:r w:rsidR="001E4EBB">
        <w:rPr>
          <w:noProof/>
        </w:rPr>
        <w:lastRenderedPageBreak/>
        <w:drawing>
          <wp:anchor distT="0" distB="0" distL="114300" distR="114300" simplePos="0" relativeHeight="251654142" behindDoc="0" locked="0" layoutInCell="1" allowOverlap="1" wp14:anchorId="32438F7C" wp14:editId="747DD84E">
            <wp:simplePos x="0" y="0"/>
            <wp:positionH relativeFrom="page">
              <wp:posOffset>-5076825</wp:posOffset>
            </wp:positionH>
            <wp:positionV relativeFrom="page">
              <wp:posOffset>5267960</wp:posOffset>
            </wp:positionV>
            <wp:extent cx="17291685" cy="4716780"/>
            <wp:effectExtent l="0" t="0" r="0" b="7620"/>
            <wp:wrapThrough wrapText="bothSides">
              <wp:wrapPolygon edited="0">
                <wp:start x="21600" y="14388"/>
                <wp:lineTo x="21600" y="81"/>
                <wp:lineTo x="4720" y="81"/>
                <wp:lineTo x="4720" y="1128"/>
                <wp:lineTo x="4594" y="2989"/>
                <wp:lineTo x="4371" y="4850"/>
                <wp:lineTo x="4371" y="6711"/>
                <wp:lineTo x="4498" y="8573"/>
                <wp:lineTo x="4689" y="10434"/>
                <wp:lineTo x="4720" y="13923"/>
                <wp:lineTo x="4752" y="14388"/>
                <wp:lineTo x="21600" y="14388"/>
              </wp:wrapPolygon>
            </wp:wrapThrough>
            <wp:docPr id="25" name="Picture 25" descr="Users:pat:Projects:scout-bugs:docs:logos:dark-turb-logo-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Users:pat:Projects:scout-bugs:docs:logos:dark-turb-logo-tes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15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291685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66F2" w:rsidSect="000F1C46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0" w:right="0" w:bottom="0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A79A0E" w14:textId="77777777" w:rsidR="006919C7" w:rsidRDefault="006919C7">
      <w:r>
        <w:separator/>
      </w:r>
    </w:p>
  </w:endnote>
  <w:endnote w:type="continuationSeparator" w:id="0">
    <w:p w14:paraId="695A6A24" w14:textId="77777777" w:rsidR="006919C7" w:rsidRDefault="00691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ajan Pro">
    <w:panose1 w:val="02020502050506020301"/>
    <w:charset w:val="00"/>
    <w:family w:val="auto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49924E" w14:textId="6C004B7B" w:rsidR="00C06FD4" w:rsidRDefault="00C06FD4">
    <w:pPr>
      <w:pStyle w:val="Footer"/>
    </w:pPr>
    <w:r w:rsidRPr="00ED26CF">
      <w:rPr>
        <w:noProof/>
      </w:rPr>
      <w:drawing>
        <wp:anchor distT="0" distB="0" distL="114300" distR="114300" simplePos="0" relativeHeight="251680771" behindDoc="0" locked="0" layoutInCell="1" allowOverlap="1" wp14:anchorId="508A5A29" wp14:editId="5F8C4E79">
          <wp:simplePos x="0" y="0"/>
          <wp:positionH relativeFrom="page">
            <wp:posOffset>6460490</wp:posOffset>
          </wp:positionH>
          <wp:positionV relativeFrom="page">
            <wp:posOffset>9363075</wp:posOffset>
          </wp:positionV>
          <wp:extent cx="758825" cy="298450"/>
          <wp:effectExtent l="0" t="0" r="3175" b="6350"/>
          <wp:wrapThrough wrapText="bothSides">
            <wp:wrapPolygon edited="0">
              <wp:start x="0" y="0"/>
              <wp:lineTo x="0" y="20221"/>
              <wp:lineTo x="20967" y="20221"/>
              <wp:lineTo x="20967" y="0"/>
              <wp:lineTo x="0" y="0"/>
            </wp:wrapPolygon>
          </wp:wrapThrough>
          <wp:docPr id="9" name="Picture 9" descr="Users:pat:Projects:scout:docs:flyer:figures:doe-sc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ers:pat:Projects:scout:docs:flyer:figures:doe-sc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25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D26CF">
      <w:rPr>
        <w:noProof/>
      </w:rPr>
      <mc:AlternateContent>
        <mc:Choice Requires="wpg">
          <w:drawing>
            <wp:anchor distT="0" distB="0" distL="114300" distR="114300" simplePos="0" relativeHeight="251679747" behindDoc="0" locked="0" layoutInCell="1" allowOverlap="1" wp14:anchorId="6D6C0C68" wp14:editId="182BB35A">
              <wp:simplePos x="0" y="0"/>
              <wp:positionH relativeFrom="page">
                <wp:posOffset>4766945</wp:posOffset>
              </wp:positionH>
              <wp:positionV relativeFrom="page">
                <wp:posOffset>9258935</wp:posOffset>
              </wp:positionV>
              <wp:extent cx="1003300" cy="534670"/>
              <wp:effectExtent l="0" t="0" r="0" b="0"/>
              <wp:wrapThrough wrapText="bothSides">
                <wp:wrapPolygon edited="0">
                  <wp:start x="1641" y="0"/>
                  <wp:lineTo x="547" y="6157"/>
                  <wp:lineTo x="1094" y="16418"/>
                  <wp:lineTo x="4375" y="20523"/>
                  <wp:lineTo x="20233" y="20523"/>
                  <wp:lineTo x="20233" y="0"/>
                  <wp:lineTo x="1641" y="0"/>
                </wp:wrapPolygon>
              </wp:wrapThrough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3300" cy="534670"/>
                        <a:chOff x="0" y="0"/>
                        <a:chExt cx="1003300" cy="534670"/>
                      </a:xfrm>
                    </wpg:grpSpPr>
                    <pic:pic xmlns:pic="http://schemas.openxmlformats.org/drawingml/2006/picture">
                      <pic:nvPicPr>
                        <pic:cNvPr id="3" name="Picture 3" descr="Users:pat:tmp:ccs-dev-fe:scout:docs:logos:mag-logo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7" name="Text Box 7"/>
                      <wps:cNvSpPr txBox="1"/>
                      <wps:spPr>
                        <a:xfrm>
                          <a:off x="178435" y="29845"/>
                          <a:ext cx="82486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9CF31" w14:textId="77777777" w:rsidR="00C06FD4" w:rsidRPr="00B3029B" w:rsidRDefault="00C06FD4" w:rsidP="00ED26CF">
                            <w:pPr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</w:pPr>
                            <w:r w:rsidRPr="00B3029B"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  <w:t>The</w:t>
                            </w:r>
                          </w:p>
                          <w:p w14:paraId="1B2E3DE8" w14:textId="77777777" w:rsidR="00C06FD4" w:rsidRPr="00B3029B" w:rsidRDefault="00C06FD4" w:rsidP="00ED26CF">
                            <w:pPr>
                              <w:rPr>
                                <w:rFonts w:ascii="Trajan Pro" w:hAnsi="Trajan Pro"/>
                                <w:b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Trajan Pro" w:hAnsi="Trajan Pro"/>
                                <w:b/>
                                <w:sz w:val="14"/>
                                <w:szCs w:val="16"/>
                              </w:rPr>
                              <w:t xml:space="preserve">  </w:t>
                            </w:r>
                            <w:r w:rsidRPr="00B3029B">
                              <w:rPr>
                                <w:rFonts w:ascii="Trajan Pro" w:hAnsi="Trajan Pro"/>
                                <w:b/>
                                <w:sz w:val="14"/>
                                <w:szCs w:val="16"/>
                              </w:rPr>
                              <w:t>Scout</w:t>
                            </w:r>
                          </w:p>
                          <w:p w14:paraId="58099C1C" w14:textId="77777777" w:rsidR="00C06FD4" w:rsidRDefault="00C06FD4" w:rsidP="00ED26CF">
                            <w:pPr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</w:pPr>
                            <w:r w:rsidRPr="00B3029B">
                              <w:rPr>
                                <w:rFonts w:ascii="Trajan Pro" w:hAnsi="Trajan Pro"/>
                                <w:b/>
                                <w:sz w:val="14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  <w:t>Programming</w:t>
                            </w:r>
                          </w:p>
                          <w:p w14:paraId="03B6CC2C" w14:textId="77777777" w:rsidR="00C06FD4" w:rsidRPr="00B3029B" w:rsidRDefault="00C06FD4" w:rsidP="00ED26CF">
                            <w:pPr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</w:pPr>
                            <w:r>
                              <w:rPr>
                                <w:rFonts w:ascii="Trajan Pro" w:hAnsi="Trajan Pro"/>
                                <w:b/>
                                <w:sz w:val="10"/>
                                <w:szCs w:val="12"/>
                              </w:rPr>
                              <w:t xml:space="preserve">       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" o:spid="_x0000_s1026" style="position:absolute;left:0;text-align:left;margin-left:375.35pt;margin-top:729.05pt;width:79pt;height:42.1pt;z-index:251679747;mso-position-horizontal-relative:page;mso-position-vertical-relative:page" coordsize="1003300,5346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alt="Users:pat:tmp:ccs-dev-fe:scout:docs:logos:mag-logo.png" style="position:absolute;width:490855;height:495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zU&#10;x1fEAAAA2gAAAA8AAABkcnMvZG93bnJldi54bWxEj09rwkAUxO8Fv8PyBC+iGy1Uia6ioqS9CNEe&#10;enxkn0kw+zZkN3/67buFQo/DzPyG2e4HU4mOGldaVrCYRyCIM6tLzhV83i+zNQjnkTVWlknBNznY&#10;70YvW4y17Tml7uZzESDsYlRQeF/HUrqsIINubmvi4D1sY9AH2eRSN9gHuKnkMorepMGSw0KBNZ0K&#10;yp631ijQV7k6Tp/HdJokX2mbnurz4fGh1GQ8HDYgPA3+P/zXftcKXuH3SrgBcvc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zUx1fEAAAA2gAAAA8AAAAAAAAAAAAAAAAAnAIA&#10;AGRycy9kb3ducmV2LnhtbFBLBQYAAAAABAAEAPcAAACNAwAAAAA=&#10;">
                <v:imagedata r:id="rId3" o:title="mag-logo.png"/>
                <v:path arrowok="t"/>
              </v:shape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8" type="#_x0000_t202" style="position:absolute;left:178435;top:29845;width:824865;height:5048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dmJ2xAAA&#10;ANoAAAAPAAAAZHJzL2Rvd25yZXYueG1sRI9Ba8JAFITvgv9heUJvZmMPNaSuoqUtPUS0SQ89PrLP&#10;JJh9G7LbJP33bqHgcZiZb5jNbjKtGKh3jWUFqygGQVxa3XCl4Kt4WyYgnEfW2FomBb/kYLedzzaY&#10;ajvyJw25r0SAsEtRQe19l0rpypoMush2xMG72N6gD7KvpO5xDHDTysc4fpIGGw4LNXb0UlN5zX+M&#10;AsomUxyT9as/HS7v8XdyHjNdKfWwmPbPIDxN/h7+b39oBWv4uxJu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nZidsQAAADaAAAADwAAAAAAAAAAAAAAAACXAgAAZHJzL2Rv&#10;d25yZXYueG1sUEsFBgAAAAAEAAQA9QAAAIgDAAAAAA==&#10;" mv:complextextbox="1" filled="f" stroked="f">
                <v:textbox>
                  <w:txbxContent>
                    <w:p w14:paraId="0A19CF31" w14:textId="77777777" w:rsidR="00C06FD4" w:rsidRPr="00B3029B" w:rsidRDefault="00C06FD4" w:rsidP="00ED26CF">
                      <w:pPr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</w:pPr>
                      <w:r w:rsidRPr="00B3029B"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  <w:t>The</w:t>
                      </w:r>
                    </w:p>
                    <w:p w14:paraId="1B2E3DE8" w14:textId="77777777" w:rsidR="00C06FD4" w:rsidRPr="00B3029B" w:rsidRDefault="00C06FD4" w:rsidP="00ED26CF">
                      <w:pPr>
                        <w:rPr>
                          <w:rFonts w:ascii="Trajan Pro" w:hAnsi="Trajan Pro"/>
                          <w:b/>
                          <w:sz w:val="14"/>
                          <w:szCs w:val="16"/>
                        </w:rPr>
                      </w:pPr>
                      <w:r>
                        <w:rPr>
                          <w:rFonts w:ascii="Trajan Pro" w:hAnsi="Trajan Pro"/>
                          <w:b/>
                          <w:sz w:val="14"/>
                          <w:szCs w:val="16"/>
                        </w:rPr>
                        <w:t xml:space="preserve">  </w:t>
                      </w:r>
                      <w:r w:rsidRPr="00B3029B">
                        <w:rPr>
                          <w:rFonts w:ascii="Trajan Pro" w:hAnsi="Trajan Pro"/>
                          <w:b/>
                          <w:sz w:val="14"/>
                          <w:szCs w:val="16"/>
                        </w:rPr>
                        <w:t>Scout</w:t>
                      </w:r>
                    </w:p>
                    <w:p w14:paraId="58099C1C" w14:textId="77777777" w:rsidR="00C06FD4" w:rsidRDefault="00C06FD4" w:rsidP="00ED26CF">
                      <w:pPr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</w:pPr>
                      <w:r w:rsidRPr="00B3029B">
                        <w:rPr>
                          <w:rFonts w:ascii="Trajan Pro" w:hAnsi="Trajan Pro"/>
                          <w:b/>
                          <w:sz w:val="14"/>
                          <w:szCs w:val="16"/>
                        </w:rPr>
                        <w:t xml:space="preserve">    </w:t>
                      </w:r>
                      <w:r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  <w:t>Programming</w:t>
                      </w:r>
                    </w:p>
                    <w:p w14:paraId="03B6CC2C" w14:textId="77777777" w:rsidR="00C06FD4" w:rsidRPr="00B3029B" w:rsidRDefault="00C06FD4" w:rsidP="00ED26CF">
                      <w:pPr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</w:pPr>
                      <w:r>
                        <w:rPr>
                          <w:rFonts w:ascii="Trajan Pro" w:hAnsi="Trajan Pro"/>
                          <w:b/>
                          <w:sz w:val="10"/>
                          <w:szCs w:val="12"/>
                        </w:rPr>
                        <w:t xml:space="preserve">        Language</w:t>
                      </w:r>
                    </w:p>
                  </w:txbxContent>
                </v:textbox>
              </v:shape>
              <w10:wrap type="through" anchorx="page" anchory="page"/>
            </v:group>
          </w:pict>
        </mc:Fallback>
      </mc:AlternateContent>
    </w:r>
    <w:r w:rsidRPr="00ED26CF">
      <w:rPr>
        <w:noProof/>
      </w:rPr>
      <w:drawing>
        <wp:anchor distT="0" distB="0" distL="114300" distR="114300" simplePos="0" relativeHeight="251678723" behindDoc="0" locked="0" layoutInCell="1" allowOverlap="1" wp14:anchorId="5F5F82D1" wp14:editId="625CAB7D">
          <wp:simplePos x="0" y="0"/>
          <wp:positionH relativeFrom="page">
            <wp:posOffset>5565140</wp:posOffset>
          </wp:positionH>
          <wp:positionV relativeFrom="page">
            <wp:posOffset>9229090</wp:posOffset>
          </wp:positionV>
          <wp:extent cx="969010" cy="502920"/>
          <wp:effectExtent l="0" t="0" r="0" b="0"/>
          <wp:wrapThrough wrapText="bothSides">
            <wp:wrapPolygon edited="0">
              <wp:start x="5096" y="0"/>
              <wp:lineTo x="566" y="9818"/>
              <wp:lineTo x="3397" y="19636"/>
              <wp:lineTo x="18684" y="19636"/>
              <wp:lineTo x="19817" y="12000"/>
              <wp:lineTo x="16986" y="7636"/>
              <wp:lineTo x="7360" y="0"/>
              <wp:lineTo x="5096" y="0"/>
            </wp:wrapPolygon>
          </wp:wrapThrough>
          <wp:docPr id="8" name="Picture 8" descr="Users:pat:Documents:ASCR:2011:lanl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ers:pat:Documents:ASCR:2011:lanl-logo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01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9" behindDoc="0" locked="0" layoutInCell="1" allowOverlap="1" wp14:anchorId="7E9AF8D0" wp14:editId="449D2DA3">
              <wp:simplePos x="0" y="0"/>
              <wp:positionH relativeFrom="page">
                <wp:posOffset>6908800</wp:posOffset>
              </wp:positionH>
              <wp:positionV relativeFrom="page">
                <wp:posOffset>9652000</wp:posOffset>
              </wp:positionV>
              <wp:extent cx="406400" cy="228600"/>
              <wp:effectExtent l="0" t="0" r="0" b="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4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9497D8" w14:textId="77777777" w:rsidR="00C06FD4" w:rsidRDefault="00C06FD4" w:rsidP="008266F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54806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left:0;text-align:left;margin-left:544pt;margin-top:760pt;width:32pt;height:18pt;z-index:2516572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" filled="f" stroked="f">
              <v:textbox inset="0,0,0,0">
                <w:txbxContent>
                  <w:p w14:paraId="0D9497D8" w14:textId="77777777" w:rsidR="00C06FD4" w:rsidRDefault="00C06FD4" w:rsidP="008266F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54806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tight"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FDA39" w14:textId="53D68B36" w:rsidR="00C06FD4" w:rsidRPr="00E56370" w:rsidRDefault="00C06FD4" w:rsidP="00E56370">
    <w:pPr>
      <w:pStyle w:val="Footer"/>
    </w:pPr>
  </w:p>
  <w:p w14:paraId="190A30DA" w14:textId="292ABA41" w:rsidR="00C06FD4" w:rsidRDefault="00C06FD4" w:rsidP="00CB4C06">
    <w:pPr>
      <w:rPr>
        <w:rFonts w:eastAsia="Times New Roman" w:cs="Times New Roman"/>
      </w:rPr>
    </w:pPr>
  </w:p>
  <w:p w14:paraId="4C137867" w14:textId="1D17F044" w:rsidR="00C06FD4" w:rsidRDefault="00C06FD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193" behindDoc="0" locked="0" layoutInCell="1" allowOverlap="1" wp14:anchorId="5E6B69D5" wp14:editId="67380EC7">
              <wp:simplePos x="0" y="0"/>
              <wp:positionH relativeFrom="page">
                <wp:posOffset>228600</wp:posOffset>
              </wp:positionH>
              <wp:positionV relativeFrom="page">
                <wp:posOffset>9601200</wp:posOffset>
              </wp:positionV>
              <wp:extent cx="3429000" cy="431800"/>
              <wp:effectExtent l="0" t="0" r="0" b="0"/>
              <wp:wrapNone/>
              <wp:docPr id="66" name="Rectangle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9000" cy="431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AC95E6" w14:textId="370C04B3" w:rsidR="00C06FD4" w:rsidRPr="005E2C14" w:rsidRDefault="00C06FD4" w:rsidP="00C37C1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66" o:spid="_x0000_s1030" style="position:absolute;left:0;text-align:left;margin-left:18pt;margin-top:756pt;width:270pt;height:34pt;z-index:2516561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" filled="f" stroked="f">
              <v:textbox>
                <w:txbxContent>
                  <w:p w14:paraId="27AC95E6" w14:textId="370C04B3" w:rsidR="00C06FD4" w:rsidRPr="005E2C14" w:rsidRDefault="00C06FD4" w:rsidP="00C37C19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91" behindDoc="0" locked="0" layoutInCell="1" allowOverlap="1" wp14:anchorId="5BE97BB1" wp14:editId="6C9BC6DA">
              <wp:simplePos x="0" y="0"/>
              <wp:positionH relativeFrom="column">
                <wp:posOffset>3545840</wp:posOffset>
              </wp:positionH>
              <wp:positionV relativeFrom="paragraph">
                <wp:posOffset>146050</wp:posOffset>
              </wp:positionV>
              <wp:extent cx="3302000" cy="431800"/>
              <wp:effectExtent l="0" t="0" r="0" b="0"/>
              <wp:wrapNone/>
              <wp:docPr id="74" name="Rectangle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2000" cy="431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C0289B" w14:textId="77777777" w:rsidR="00C06FD4" w:rsidRPr="005E2C14" w:rsidRDefault="00C06FD4" w:rsidP="00A306B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74" o:spid="_x0000_s1031" style="position:absolute;left:0;text-align:left;margin-left:279.2pt;margin-top:11.5pt;width:260pt;height:34pt;z-index: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" filled="f" stroked="f">
              <v:textbox>
                <w:txbxContent>
                  <w:p w14:paraId="37C0289B" w14:textId="77777777" w:rsidR="00C06FD4" w:rsidRPr="005E2C14" w:rsidRDefault="00C06FD4" w:rsidP="00A306B8"/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4C8980" w14:textId="77777777" w:rsidR="006919C7" w:rsidRDefault="006919C7">
      <w:r>
        <w:separator/>
      </w:r>
    </w:p>
  </w:footnote>
  <w:footnote w:type="continuationSeparator" w:id="0">
    <w:p w14:paraId="0F670DA5" w14:textId="77777777" w:rsidR="006919C7" w:rsidRDefault="006919C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2F8E23" w14:textId="0BD8AFCB" w:rsidR="00C06FD4" w:rsidRDefault="00C06FD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9" behindDoc="0" locked="0" layoutInCell="1" allowOverlap="1" wp14:anchorId="4E36F469" wp14:editId="75BA0AC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86035"/>
              <wp:effectExtent l="0" t="0" r="25400" b="24765"/>
              <wp:wrapNone/>
              <wp:docPr id="80" name="Rectangl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18603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4066B5">
                              <a:alpha val="35000"/>
                            </a:srgbClr>
                          </a:gs>
                          <a:gs pos="50000">
                            <a:schemeClr val="bg1"/>
                          </a:gs>
                        </a:gsLst>
                        <a:lin ang="16200000" scaled="0"/>
                        <a:tileRect/>
                      </a:gra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80" o:spid="_x0000_s1026" style="position:absolute;margin-left:0;margin-top:0;width:612pt;height:802.05pt;z-index:25166233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" fillcolor="#4066b5" strokecolor="#93a299 [3204]">
              <v:fill color2="white [3212]" o:opacity2="22937f" rotate="t" colors="0 #4066b5;.5 white" type="gradient">
                <o:fill v:ext="view" type="gradientUnscaled"/>
              </v:fill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3192E" w14:textId="19F26FD9" w:rsidR="00C06FD4" w:rsidRDefault="00C06FD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835074C" wp14:editId="14D5CE06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686800" cy="10058400"/>
              <wp:effectExtent l="0" t="0" r="0" b="0"/>
              <wp:wrapNone/>
              <wp:docPr id="73" name="Rectangl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86800" cy="100584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51000">
                            <a:schemeClr val="bg1"/>
                          </a:gs>
                          <a:gs pos="100000">
                            <a:srgbClr val="4066B5">
                              <a:alpha val="58000"/>
                            </a:srgbClr>
                          </a:gs>
                        </a:gsLst>
                        <a:lin ang="16200000" scaled="0"/>
                        <a:tileRect/>
                      </a:gra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73" o:spid="_x0000_s1026" style="position:absolute;margin-left:-35.95pt;margin-top:-35.95pt;width:684pt;height:11in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" fillcolor="white [3212]" stroked="f">
              <v:fill opacity="38010f" color2="#4066b5" rotate="t" colors="0 white;33423f white" type="gradient">
                <o:fill v:ext="view" type="gradientUnscaled"/>
              </v:fill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6527B1E"/>
    <w:lvl w:ilvl="0">
      <w:start w:val="1"/>
      <w:numFmt w:val="bullet"/>
      <w:pStyle w:val="Title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StaticGuides" w:val="1"/>
  </w:docVars>
  <w:rsids>
    <w:rsidRoot w:val="008266F2"/>
    <w:rsid w:val="00022F26"/>
    <w:rsid w:val="00034708"/>
    <w:rsid w:val="00034DF8"/>
    <w:rsid w:val="00035236"/>
    <w:rsid w:val="00045D7F"/>
    <w:rsid w:val="0004703E"/>
    <w:rsid w:val="00074E59"/>
    <w:rsid w:val="00081FAC"/>
    <w:rsid w:val="00096C9A"/>
    <w:rsid w:val="000C04F4"/>
    <w:rsid w:val="000C1202"/>
    <w:rsid w:val="000C6CDF"/>
    <w:rsid w:val="000D7B3D"/>
    <w:rsid w:val="000D7E68"/>
    <w:rsid w:val="000F1C46"/>
    <w:rsid w:val="000F3F13"/>
    <w:rsid w:val="00113BC8"/>
    <w:rsid w:val="00120F3A"/>
    <w:rsid w:val="00124100"/>
    <w:rsid w:val="001318FB"/>
    <w:rsid w:val="00144942"/>
    <w:rsid w:val="001459AF"/>
    <w:rsid w:val="00150163"/>
    <w:rsid w:val="001574F5"/>
    <w:rsid w:val="00187453"/>
    <w:rsid w:val="00191E52"/>
    <w:rsid w:val="001B3579"/>
    <w:rsid w:val="001B483B"/>
    <w:rsid w:val="001B50EA"/>
    <w:rsid w:val="001C5ED7"/>
    <w:rsid w:val="001D12F4"/>
    <w:rsid w:val="001E4EBB"/>
    <w:rsid w:val="001E6C83"/>
    <w:rsid w:val="0020337F"/>
    <w:rsid w:val="00247DF2"/>
    <w:rsid w:val="002510FA"/>
    <w:rsid w:val="002535BE"/>
    <w:rsid w:val="002703D2"/>
    <w:rsid w:val="00270E3E"/>
    <w:rsid w:val="00297348"/>
    <w:rsid w:val="002A37C7"/>
    <w:rsid w:val="002A7010"/>
    <w:rsid w:val="002B596A"/>
    <w:rsid w:val="002E5F85"/>
    <w:rsid w:val="003243A6"/>
    <w:rsid w:val="00330D24"/>
    <w:rsid w:val="00331955"/>
    <w:rsid w:val="003346E5"/>
    <w:rsid w:val="00342B74"/>
    <w:rsid w:val="003619BA"/>
    <w:rsid w:val="00361A77"/>
    <w:rsid w:val="00377219"/>
    <w:rsid w:val="00382DC3"/>
    <w:rsid w:val="00390F24"/>
    <w:rsid w:val="00395768"/>
    <w:rsid w:val="003975A4"/>
    <w:rsid w:val="003C6616"/>
    <w:rsid w:val="003D6DF5"/>
    <w:rsid w:val="003E6591"/>
    <w:rsid w:val="003F0C9A"/>
    <w:rsid w:val="004104CF"/>
    <w:rsid w:val="004133F9"/>
    <w:rsid w:val="00425363"/>
    <w:rsid w:val="00467704"/>
    <w:rsid w:val="0047200C"/>
    <w:rsid w:val="00486873"/>
    <w:rsid w:val="0049364A"/>
    <w:rsid w:val="004B5D5D"/>
    <w:rsid w:val="004C2E50"/>
    <w:rsid w:val="004D4103"/>
    <w:rsid w:val="004F1EC7"/>
    <w:rsid w:val="004F2A51"/>
    <w:rsid w:val="0050412E"/>
    <w:rsid w:val="00505A31"/>
    <w:rsid w:val="005227D2"/>
    <w:rsid w:val="00523EFD"/>
    <w:rsid w:val="00533D9C"/>
    <w:rsid w:val="00552025"/>
    <w:rsid w:val="0055475D"/>
    <w:rsid w:val="00571929"/>
    <w:rsid w:val="00585FDB"/>
    <w:rsid w:val="005870BE"/>
    <w:rsid w:val="00592262"/>
    <w:rsid w:val="005A422F"/>
    <w:rsid w:val="005B1C72"/>
    <w:rsid w:val="005B61CA"/>
    <w:rsid w:val="005E2C14"/>
    <w:rsid w:val="005E78E4"/>
    <w:rsid w:val="005F2532"/>
    <w:rsid w:val="00603161"/>
    <w:rsid w:val="00605DFE"/>
    <w:rsid w:val="00626162"/>
    <w:rsid w:val="0065503A"/>
    <w:rsid w:val="0067737F"/>
    <w:rsid w:val="006919C7"/>
    <w:rsid w:val="006947EE"/>
    <w:rsid w:val="00695EBE"/>
    <w:rsid w:val="00697FC5"/>
    <w:rsid w:val="006A2FF7"/>
    <w:rsid w:val="006A3D8F"/>
    <w:rsid w:val="006A4280"/>
    <w:rsid w:val="006B19D5"/>
    <w:rsid w:val="006B1FB1"/>
    <w:rsid w:val="006C3B2D"/>
    <w:rsid w:val="006C442C"/>
    <w:rsid w:val="00700C54"/>
    <w:rsid w:val="00723567"/>
    <w:rsid w:val="00723A59"/>
    <w:rsid w:val="00723D9C"/>
    <w:rsid w:val="007348C3"/>
    <w:rsid w:val="00736295"/>
    <w:rsid w:val="007544F7"/>
    <w:rsid w:val="0077766E"/>
    <w:rsid w:val="00796D62"/>
    <w:rsid w:val="007A741E"/>
    <w:rsid w:val="007B5198"/>
    <w:rsid w:val="007E09FB"/>
    <w:rsid w:val="007E320D"/>
    <w:rsid w:val="007E541B"/>
    <w:rsid w:val="0081300A"/>
    <w:rsid w:val="008221A1"/>
    <w:rsid w:val="008266F2"/>
    <w:rsid w:val="00871974"/>
    <w:rsid w:val="008A5420"/>
    <w:rsid w:val="008B60EB"/>
    <w:rsid w:val="008D0521"/>
    <w:rsid w:val="008E2691"/>
    <w:rsid w:val="008F2E1A"/>
    <w:rsid w:val="008F411B"/>
    <w:rsid w:val="00902156"/>
    <w:rsid w:val="009172E8"/>
    <w:rsid w:val="0093105B"/>
    <w:rsid w:val="00942BB1"/>
    <w:rsid w:val="00945D08"/>
    <w:rsid w:val="009460F9"/>
    <w:rsid w:val="00965C11"/>
    <w:rsid w:val="00970EC2"/>
    <w:rsid w:val="0097527A"/>
    <w:rsid w:val="00982273"/>
    <w:rsid w:val="009A0ADB"/>
    <w:rsid w:val="009A7A9B"/>
    <w:rsid w:val="009B4A22"/>
    <w:rsid w:val="009C3635"/>
    <w:rsid w:val="009D1FF3"/>
    <w:rsid w:val="009D609B"/>
    <w:rsid w:val="00A00145"/>
    <w:rsid w:val="00A0042C"/>
    <w:rsid w:val="00A0659C"/>
    <w:rsid w:val="00A20BDA"/>
    <w:rsid w:val="00A23FF3"/>
    <w:rsid w:val="00A306B8"/>
    <w:rsid w:val="00A45E7E"/>
    <w:rsid w:val="00A45FF8"/>
    <w:rsid w:val="00A54806"/>
    <w:rsid w:val="00A72A3C"/>
    <w:rsid w:val="00A9457A"/>
    <w:rsid w:val="00A94C72"/>
    <w:rsid w:val="00AC44C3"/>
    <w:rsid w:val="00AD71D4"/>
    <w:rsid w:val="00AF4A18"/>
    <w:rsid w:val="00B04237"/>
    <w:rsid w:val="00B13850"/>
    <w:rsid w:val="00B2259B"/>
    <w:rsid w:val="00B3029B"/>
    <w:rsid w:val="00B512BC"/>
    <w:rsid w:val="00B631A5"/>
    <w:rsid w:val="00B82462"/>
    <w:rsid w:val="00B826C6"/>
    <w:rsid w:val="00B85F8E"/>
    <w:rsid w:val="00BA1CA8"/>
    <w:rsid w:val="00BB1B30"/>
    <w:rsid w:val="00BC71A1"/>
    <w:rsid w:val="00BD4440"/>
    <w:rsid w:val="00BD5003"/>
    <w:rsid w:val="00C05B48"/>
    <w:rsid w:val="00C06FD4"/>
    <w:rsid w:val="00C0766E"/>
    <w:rsid w:val="00C2729E"/>
    <w:rsid w:val="00C32757"/>
    <w:rsid w:val="00C37C19"/>
    <w:rsid w:val="00C40C6C"/>
    <w:rsid w:val="00C50D05"/>
    <w:rsid w:val="00C52C10"/>
    <w:rsid w:val="00C775E2"/>
    <w:rsid w:val="00C87D98"/>
    <w:rsid w:val="00C92A13"/>
    <w:rsid w:val="00CA26D3"/>
    <w:rsid w:val="00CA320F"/>
    <w:rsid w:val="00CA5356"/>
    <w:rsid w:val="00CB2E39"/>
    <w:rsid w:val="00CB4C06"/>
    <w:rsid w:val="00CC30DB"/>
    <w:rsid w:val="00CC4B30"/>
    <w:rsid w:val="00CD5115"/>
    <w:rsid w:val="00CE0A73"/>
    <w:rsid w:val="00CE5ABA"/>
    <w:rsid w:val="00CE6B8F"/>
    <w:rsid w:val="00D22262"/>
    <w:rsid w:val="00D34634"/>
    <w:rsid w:val="00D55BA9"/>
    <w:rsid w:val="00D652CE"/>
    <w:rsid w:val="00D6553B"/>
    <w:rsid w:val="00D66B8A"/>
    <w:rsid w:val="00D86250"/>
    <w:rsid w:val="00D91219"/>
    <w:rsid w:val="00DA75A8"/>
    <w:rsid w:val="00DB0717"/>
    <w:rsid w:val="00DC56CC"/>
    <w:rsid w:val="00DD21CB"/>
    <w:rsid w:val="00DE0E0A"/>
    <w:rsid w:val="00DF0124"/>
    <w:rsid w:val="00E0751E"/>
    <w:rsid w:val="00E249E8"/>
    <w:rsid w:val="00E24DE4"/>
    <w:rsid w:val="00E30190"/>
    <w:rsid w:val="00E56370"/>
    <w:rsid w:val="00E85EAD"/>
    <w:rsid w:val="00EA296F"/>
    <w:rsid w:val="00EA55E1"/>
    <w:rsid w:val="00EA5A59"/>
    <w:rsid w:val="00ED26CF"/>
    <w:rsid w:val="00EF1748"/>
    <w:rsid w:val="00EF7D21"/>
    <w:rsid w:val="00F210AE"/>
    <w:rsid w:val="00F54A52"/>
    <w:rsid w:val="00F665BB"/>
    <w:rsid w:val="00F70498"/>
    <w:rsid w:val="00F81E74"/>
    <w:rsid w:val="00FA4A91"/>
    <w:rsid w:val="00FC6A97"/>
    <w:rsid w:val="00FC6CE2"/>
    <w:rsid w:val="00FF286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3C48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  <w:lsdException w:name="heading 2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740B93"/>
    <w:pPr>
      <w:outlineLvl w:val="0"/>
    </w:pPr>
    <w:rPr>
      <w:rFonts w:asciiTheme="majorHAnsi" w:eastAsiaTheme="majorEastAsia" w:hAnsiTheme="majorHAnsi" w:cstheme="majorBidi"/>
      <w:bCs/>
      <w:color w:val="F3F2DC" w:themeColor="background2"/>
      <w:sz w:val="36"/>
      <w:szCs w:val="32"/>
    </w:rPr>
  </w:style>
  <w:style w:type="paragraph" w:styleId="Heading2">
    <w:name w:val="heading 2"/>
    <w:basedOn w:val="Normal"/>
    <w:link w:val="Heading2Char"/>
    <w:unhideWhenUsed/>
    <w:qFormat/>
    <w:rsid w:val="00740B93"/>
    <w:pPr>
      <w:outlineLvl w:val="1"/>
    </w:pPr>
    <w:rPr>
      <w:rFonts w:asciiTheme="majorHAnsi" w:eastAsiaTheme="majorEastAsia" w:hAnsiTheme="majorHAnsi" w:cstheme="majorBidi"/>
      <w:b/>
      <w:bCs/>
      <w:color w:val="57576E" w:themeColor="text1" w:themeTint="BF"/>
      <w:sz w:val="20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740B93"/>
    <w:pPr>
      <w:jc w:val="right"/>
      <w:outlineLvl w:val="2"/>
    </w:pPr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paragraph" w:styleId="Heading4">
    <w:name w:val="heading 4"/>
    <w:basedOn w:val="Normal"/>
    <w:link w:val="Heading4Char"/>
    <w:semiHidden/>
    <w:unhideWhenUsed/>
    <w:qFormat/>
    <w:rsid w:val="00740B93"/>
    <w:pPr>
      <w:jc w:val="right"/>
      <w:outlineLvl w:val="3"/>
    </w:pPr>
    <w:rPr>
      <w:rFonts w:asciiTheme="majorHAnsi" w:eastAsiaTheme="majorEastAsia" w:hAnsiTheme="majorHAnsi" w:cstheme="majorBidi"/>
      <w:bCs/>
      <w:iCs/>
      <w:color w:val="FFFFFF" w:themeColor="background1"/>
    </w:rPr>
  </w:style>
  <w:style w:type="paragraph" w:styleId="Heading5">
    <w:name w:val="heading 5"/>
    <w:basedOn w:val="Normal"/>
    <w:link w:val="Heading5Char"/>
    <w:rsid w:val="00880133"/>
    <w:pPr>
      <w:outlineLvl w:val="4"/>
    </w:pPr>
    <w:rPr>
      <w:rFonts w:asciiTheme="majorHAnsi" w:eastAsiaTheme="majorEastAsia" w:hAnsiTheme="majorHAnsi" w:cstheme="majorBidi"/>
      <w:color w:val="FFFFFF" w:themeColor="background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40B9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40B93"/>
  </w:style>
  <w:style w:type="paragraph" w:styleId="Footer">
    <w:name w:val="footer"/>
    <w:basedOn w:val="Normal"/>
    <w:link w:val="FooterChar"/>
    <w:unhideWhenUsed/>
    <w:rsid w:val="005E1454"/>
    <w:pPr>
      <w:jc w:val="right"/>
    </w:pPr>
    <w:rPr>
      <w:color w:val="F3F2DC" w:themeColor="background2"/>
      <w:sz w:val="20"/>
    </w:rPr>
  </w:style>
  <w:style w:type="character" w:customStyle="1" w:styleId="FooterChar">
    <w:name w:val="Footer Char"/>
    <w:basedOn w:val="DefaultParagraphFont"/>
    <w:link w:val="Footer"/>
    <w:rsid w:val="005E1454"/>
    <w:rPr>
      <w:color w:val="F3F2DC" w:themeColor="background2"/>
      <w:sz w:val="20"/>
    </w:rPr>
  </w:style>
  <w:style w:type="paragraph" w:styleId="Title">
    <w:name w:val="Title"/>
    <w:basedOn w:val="Normal"/>
    <w:link w:val="TitleChar"/>
    <w:qFormat/>
    <w:rsid w:val="004F662C"/>
    <w:rPr>
      <w:rFonts w:asciiTheme="majorHAnsi" w:eastAsiaTheme="majorEastAsia" w:hAnsiTheme="majorHAnsi" w:cs="Trebuchet MS"/>
      <w:color w:val="FFFFFF" w:themeColor="background1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sid w:val="004F662C"/>
    <w:rPr>
      <w:rFonts w:asciiTheme="majorHAnsi" w:eastAsiaTheme="majorEastAsia" w:hAnsiTheme="majorHAnsi" w:cs="Trebuchet MS"/>
      <w:color w:val="FFFFFF" w:themeColor="background1"/>
      <w:kern w:val="28"/>
      <w:sz w:val="72"/>
      <w:szCs w:val="52"/>
    </w:rPr>
  </w:style>
  <w:style w:type="paragraph" w:styleId="Subtitle">
    <w:name w:val="Subtitle"/>
    <w:basedOn w:val="Normal"/>
    <w:link w:val="SubtitleChar"/>
    <w:qFormat/>
    <w:rsid w:val="004F662C"/>
    <w:pPr>
      <w:numPr>
        <w:ilvl w:val="1"/>
      </w:numPr>
    </w:pPr>
    <w:rPr>
      <w:rFonts w:asciiTheme="majorHAnsi" w:eastAsiaTheme="majorEastAsia" w:hAnsiTheme="majorHAnsi" w:cstheme="majorBidi"/>
      <w:iCs/>
      <w:color w:val="FFFFFF" w:themeColor="background1"/>
    </w:rPr>
  </w:style>
  <w:style w:type="character" w:customStyle="1" w:styleId="SubtitleChar">
    <w:name w:val="Subtitle Char"/>
    <w:basedOn w:val="DefaultParagraphFont"/>
    <w:link w:val="Subtitle"/>
    <w:rsid w:val="004F662C"/>
    <w:rPr>
      <w:rFonts w:asciiTheme="majorHAnsi" w:eastAsiaTheme="majorEastAsia" w:hAnsiTheme="majorHAnsi" w:cstheme="majorBidi"/>
      <w:iCs/>
      <w:color w:val="FFFFFF" w:themeColor="background1"/>
    </w:rPr>
  </w:style>
  <w:style w:type="paragraph" w:styleId="Date">
    <w:name w:val="Date"/>
    <w:basedOn w:val="Normal"/>
    <w:link w:val="DateChar"/>
    <w:semiHidden/>
    <w:unhideWhenUsed/>
    <w:rsid w:val="00740B93"/>
    <w:rPr>
      <w:color w:val="FFFFFF" w:themeColor="background1"/>
      <w:sz w:val="36"/>
    </w:rPr>
  </w:style>
  <w:style w:type="character" w:customStyle="1" w:styleId="DateChar">
    <w:name w:val="Date Char"/>
    <w:basedOn w:val="DefaultParagraphFont"/>
    <w:link w:val="Date"/>
    <w:semiHidden/>
    <w:rsid w:val="00740B93"/>
    <w:rPr>
      <w:color w:val="FFFFFF" w:themeColor="background1"/>
      <w:sz w:val="36"/>
    </w:rPr>
  </w:style>
  <w:style w:type="character" w:customStyle="1" w:styleId="Heading1Char">
    <w:name w:val="Heading 1 Char"/>
    <w:basedOn w:val="DefaultParagraphFont"/>
    <w:link w:val="Heading1"/>
    <w:rsid w:val="00740B93"/>
    <w:rPr>
      <w:rFonts w:asciiTheme="majorHAnsi" w:eastAsiaTheme="majorEastAsia" w:hAnsiTheme="majorHAnsi" w:cstheme="majorBidi"/>
      <w:bCs/>
      <w:color w:val="F3F2DC" w:themeColor="background2"/>
      <w:sz w:val="36"/>
      <w:szCs w:val="32"/>
    </w:rPr>
  </w:style>
  <w:style w:type="paragraph" w:styleId="BodyText">
    <w:name w:val="Body Text"/>
    <w:basedOn w:val="Normal"/>
    <w:link w:val="BodyTextChar"/>
    <w:unhideWhenUsed/>
    <w:rsid w:val="00740B93"/>
    <w:pPr>
      <w:spacing w:after="200"/>
    </w:pPr>
    <w:rPr>
      <w:color w:val="57576E" w:themeColor="text1" w:themeTint="BF"/>
      <w:sz w:val="20"/>
    </w:rPr>
  </w:style>
  <w:style w:type="character" w:customStyle="1" w:styleId="BodyTextChar">
    <w:name w:val="Body Text Char"/>
    <w:basedOn w:val="DefaultParagraphFont"/>
    <w:link w:val="BodyText"/>
    <w:rsid w:val="00740B93"/>
    <w:rPr>
      <w:color w:val="57576E" w:themeColor="text1" w:themeTint="BF"/>
      <w:sz w:val="20"/>
    </w:rPr>
  </w:style>
  <w:style w:type="character" w:customStyle="1" w:styleId="Heading2Char">
    <w:name w:val="Heading 2 Char"/>
    <w:basedOn w:val="DefaultParagraphFont"/>
    <w:link w:val="Heading2"/>
    <w:rsid w:val="00740B93"/>
    <w:rPr>
      <w:rFonts w:asciiTheme="majorHAnsi" w:eastAsiaTheme="majorEastAsia" w:hAnsiTheme="majorHAnsi" w:cstheme="majorBidi"/>
      <w:b/>
      <w:bCs/>
      <w:color w:val="57576E" w:themeColor="text1" w:themeTint="BF"/>
      <w:sz w:val="20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740B93"/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character" w:customStyle="1" w:styleId="Heading4Char">
    <w:name w:val="Heading 4 Char"/>
    <w:basedOn w:val="DefaultParagraphFont"/>
    <w:link w:val="Heading4"/>
    <w:semiHidden/>
    <w:rsid w:val="00740B93"/>
    <w:rPr>
      <w:rFonts w:asciiTheme="majorHAnsi" w:eastAsiaTheme="majorEastAsia" w:hAnsiTheme="majorHAnsi" w:cstheme="majorBidi"/>
      <w:bCs/>
      <w:iCs/>
      <w:color w:val="FFFFFF" w:themeColor="background1"/>
    </w:rPr>
  </w:style>
  <w:style w:type="paragraph" w:styleId="Quote">
    <w:name w:val="Quote"/>
    <w:basedOn w:val="Normal"/>
    <w:link w:val="QuoteChar"/>
    <w:qFormat/>
    <w:rsid w:val="00035F97"/>
    <w:pPr>
      <w:jc w:val="right"/>
    </w:pPr>
    <w:rPr>
      <w:color w:val="FFFFFF" w:themeColor="background1"/>
      <w:sz w:val="36"/>
    </w:rPr>
  </w:style>
  <w:style w:type="character" w:customStyle="1" w:styleId="QuoteChar">
    <w:name w:val="Quote Char"/>
    <w:basedOn w:val="DefaultParagraphFont"/>
    <w:link w:val="Quote"/>
    <w:rsid w:val="00035F97"/>
    <w:rPr>
      <w:color w:val="FFFFFF" w:themeColor="background1"/>
      <w:sz w:val="36"/>
    </w:rPr>
  </w:style>
  <w:style w:type="paragraph" w:customStyle="1" w:styleId="Attribution">
    <w:name w:val="Attribution"/>
    <w:basedOn w:val="Normal"/>
    <w:qFormat/>
    <w:rsid w:val="00035F97"/>
    <w:pPr>
      <w:jc w:val="right"/>
    </w:pPr>
    <w:rPr>
      <w:i/>
      <w:color w:val="FFFFFF" w:themeColor="background1"/>
    </w:rPr>
  </w:style>
  <w:style w:type="paragraph" w:styleId="Closing">
    <w:name w:val="Closing"/>
    <w:basedOn w:val="Normal"/>
    <w:link w:val="ClosingChar"/>
    <w:semiHidden/>
    <w:unhideWhenUsed/>
    <w:rsid w:val="008C2A8E"/>
    <w:pPr>
      <w:spacing w:line="1960" w:lineRule="exact"/>
    </w:pPr>
    <w:rPr>
      <w:color w:val="FFFFFF" w:themeColor="background1"/>
      <w:sz w:val="192"/>
    </w:rPr>
  </w:style>
  <w:style w:type="character" w:customStyle="1" w:styleId="ClosingChar">
    <w:name w:val="Closing Char"/>
    <w:basedOn w:val="DefaultParagraphFont"/>
    <w:link w:val="Closing"/>
    <w:semiHidden/>
    <w:rsid w:val="008C2A8E"/>
    <w:rPr>
      <w:color w:val="FFFFFF" w:themeColor="background1"/>
      <w:sz w:val="192"/>
    </w:rPr>
  </w:style>
  <w:style w:type="character" w:customStyle="1" w:styleId="Heading5Char">
    <w:name w:val="Heading 5 Char"/>
    <w:basedOn w:val="DefaultParagraphFont"/>
    <w:link w:val="Heading5"/>
    <w:rsid w:val="00880133"/>
    <w:rPr>
      <w:rFonts w:asciiTheme="majorHAnsi" w:eastAsiaTheme="majorEastAsia" w:hAnsiTheme="majorHAnsi" w:cstheme="majorBidi"/>
      <w:color w:val="FFFFFF" w:themeColor="background1"/>
      <w:sz w:val="28"/>
    </w:rPr>
  </w:style>
  <w:style w:type="paragraph" w:styleId="BalloonText">
    <w:name w:val="Balloon Text"/>
    <w:basedOn w:val="Normal"/>
    <w:link w:val="BalloonTextChar"/>
    <w:rsid w:val="00C37C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37C19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rsid w:val="00F81E7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F81E7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  <w:lsdException w:name="heading 2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740B93"/>
    <w:pPr>
      <w:outlineLvl w:val="0"/>
    </w:pPr>
    <w:rPr>
      <w:rFonts w:asciiTheme="majorHAnsi" w:eastAsiaTheme="majorEastAsia" w:hAnsiTheme="majorHAnsi" w:cstheme="majorBidi"/>
      <w:bCs/>
      <w:color w:val="F3F2DC" w:themeColor="background2"/>
      <w:sz w:val="36"/>
      <w:szCs w:val="32"/>
    </w:rPr>
  </w:style>
  <w:style w:type="paragraph" w:styleId="Heading2">
    <w:name w:val="heading 2"/>
    <w:basedOn w:val="Normal"/>
    <w:link w:val="Heading2Char"/>
    <w:unhideWhenUsed/>
    <w:qFormat/>
    <w:rsid w:val="00740B93"/>
    <w:pPr>
      <w:outlineLvl w:val="1"/>
    </w:pPr>
    <w:rPr>
      <w:rFonts w:asciiTheme="majorHAnsi" w:eastAsiaTheme="majorEastAsia" w:hAnsiTheme="majorHAnsi" w:cstheme="majorBidi"/>
      <w:b/>
      <w:bCs/>
      <w:color w:val="57576E" w:themeColor="text1" w:themeTint="BF"/>
      <w:sz w:val="20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740B93"/>
    <w:pPr>
      <w:jc w:val="right"/>
      <w:outlineLvl w:val="2"/>
    </w:pPr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paragraph" w:styleId="Heading4">
    <w:name w:val="heading 4"/>
    <w:basedOn w:val="Normal"/>
    <w:link w:val="Heading4Char"/>
    <w:semiHidden/>
    <w:unhideWhenUsed/>
    <w:qFormat/>
    <w:rsid w:val="00740B93"/>
    <w:pPr>
      <w:jc w:val="right"/>
      <w:outlineLvl w:val="3"/>
    </w:pPr>
    <w:rPr>
      <w:rFonts w:asciiTheme="majorHAnsi" w:eastAsiaTheme="majorEastAsia" w:hAnsiTheme="majorHAnsi" w:cstheme="majorBidi"/>
      <w:bCs/>
      <w:iCs/>
      <w:color w:val="FFFFFF" w:themeColor="background1"/>
    </w:rPr>
  </w:style>
  <w:style w:type="paragraph" w:styleId="Heading5">
    <w:name w:val="heading 5"/>
    <w:basedOn w:val="Normal"/>
    <w:link w:val="Heading5Char"/>
    <w:rsid w:val="00880133"/>
    <w:pPr>
      <w:outlineLvl w:val="4"/>
    </w:pPr>
    <w:rPr>
      <w:rFonts w:asciiTheme="majorHAnsi" w:eastAsiaTheme="majorEastAsia" w:hAnsiTheme="majorHAnsi" w:cstheme="majorBidi"/>
      <w:color w:val="FFFFFF" w:themeColor="background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40B9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40B93"/>
  </w:style>
  <w:style w:type="paragraph" w:styleId="Footer">
    <w:name w:val="footer"/>
    <w:basedOn w:val="Normal"/>
    <w:link w:val="FooterChar"/>
    <w:unhideWhenUsed/>
    <w:rsid w:val="005E1454"/>
    <w:pPr>
      <w:jc w:val="right"/>
    </w:pPr>
    <w:rPr>
      <w:color w:val="F3F2DC" w:themeColor="background2"/>
      <w:sz w:val="20"/>
    </w:rPr>
  </w:style>
  <w:style w:type="character" w:customStyle="1" w:styleId="FooterChar">
    <w:name w:val="Footer Char"/>
    <w:basedOn w:val="DefaultParagraphFont"/>
    <w:link w:val="Footer"/>
    <w:rsid w:val="005E1454"/>
    <w:rPr>
      <w:color w:val="F3F2DC" w:themeColor="background2"/>
      <w:sz w:val="20"/>
    </w:rPr>
  </w:style>
  <w:style w:type="paragraph" w:styleId="Title">
    <w:name w:val="Title"/>
    <w:basedOn w:val="Normal"/>
    <w:link w:val="TitleChar"/>
    <w:qFormat/>
    <w:rsid w:val="004F662C"/>
    <w:rPr>
      <w:rFonts w:asciiTheme="majorHAnsi" w:eastAsiaTheme="majorEastAsia" w:hAnsiTheme="majorHAnsi" w:cs="Trebuchet MS"/>
      <w:color w:val="FFFFFF" w:themeColor="background1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sid w:val="004F662C"/>
    <w:rPr>
      <w:rFonts w:asciiTheme="majorHAnsi" w:eastAsiaTheme="majorEastAsia" w:hAnsiTheme="majorHAnsi" w:cs="Trebuchet MS"/>
      <w:color w:val="FFFFFF" w:themeColor="background1"/>
      <w:kern w:val="28"/>
      <w:sz w:val="72"/>
      <w:szCs w:val="52"/>
    </w:rPr>
  </w:style>
  <w:style w:type="paragraph" w:styleId="Subtitle">
    <w:name w:val="Subtitle"/>
    <w:basedOn w:val="Normal"/>
    <w:link w:val="SubtitleChar"/>
    <w:qFormat/>
    <w:rsid w:val="004F662C"/>
    <w:pPr>
      <w:numPr>
        <w:ilvl w:val="1"/>
      </w:numPr>
    </w:pPr>
    <w:rPr>
      <w:rFonts w:asciiTheme="majorHAnsi" w:eastAsiaTheme="majorEastAsia" w:hAnsiTheme="majorHAnsi" w:cstheme="majorBidi"/>
      <w:iCs/>
      <w:color w:val="FFFFFF" w:themeColor="background1"/>
    </w:rPr>
  </w:style>
  <w:style w:type="character" w:customStyle="1" w:styleId="SubtitleChar">
    <w:name w:val="Subtitle Char"/>
    <w:basedOn w:val="DefaultParagraphFont"/>
    <w:link w:val="Subtitle"/>
    <w:rsid w:val="004F662C"/>
    <w:rPr>
      <w:rFonts w:asciiTheme="majorHAnsi" w:eastAsiaTheme="majorEastAsia" w:hAnsiTheme="majorHAnsi" w:cstheme="majorBidi"/>
      <w:iCs/>
      <w:color w:val="FFFFFF" w:themeColor="background1"/>
    </w:rPr>
  </w:style>
  <w:style w:type="paragraph" w:styleId="Date">
    <w:name w:val="Date"/>
    <w:basedOn w:val="Normal"/>
    <w:link w:val="DateChar"/>
    <w:semiHidden/>
    <w:unhideWhenUsed/>
    <w:rsid w:val="00740B93"/>
    <w:rPr>
      <w:color w:val="FFFFFF" w:themeColor="background1"/>
      <w:sz w:val="36"/>
    </w:rPr>
  </w:style>
  <w:style w:type="character" w:customStyle="1" w:styleId="DateChar">
    <w:name w:val="Date Char"/>
    <w:basedOn w:val="DefaultParagraphFont"/>
    <w:link w:val="Date"/>
    <w:semiHidden/>
    <w:rsid w:val="00740B93"/>
    <w:rPr>
      <w:color w:val="FFFFFF" w:themeColor="background1"/>
      <w:sz w:val="36"/>
    </w:rPr>
  </w:style>
  <w:style w:type="character" w:customStyle="1" w:styleId="Heading1Char">
    <w:name w:val="Heading 1 Char"/>
    <w:basedOn w:val="DefaultParagraphFont"/>
    <w:link w:val="Heading1"/>
    <w:rsid w:val="00740B93"/>
    <w:rPr>
      <w:rFonts w:asciiTheme="majorHAnsi" w:eastAsiaTheme="majorEastAsia" w:hAnsiTheme="majorHAnsi" w:cstheme="majorBidi"/>
      <w:bCs/>
      <w:color w:val="F3F2DC" w:themeColor="background2"/>
      <w:sz w:val="36"/>
      <w:szCs w:val="32"/>
    </w:rPr>
  </w:style>
  <w:style w:type="paragraph" w:styleId="BodyText">
    <w:name w:val="Body Text"/>
    <w:basedOn w:val="Normal"/>
    <w:link w:val="BodyTextChar"/>
    <w:unhideWhenUsed/>
    <w:rsid w:val="00740B93"/>
    <w:pPr>
      <w:spacing w:after="200"/>
    </w:pPr>
    <w:rPr>
      <w:color w:val="57576E" w:themeColor="text1" w:themeTint="BF"/>
      <w:sz w:val="20"/>
    </w:rPr>
  </w:style>
  <w:style w:type="character" w:customStyle="1" w:styleId="BodyTextChar">
    <w:name w:val="Body Text Char"/>
    <w:basedOn w:val="DefaultParagraphFont"/>
    <w:link w:val="BodyText"/>
    <w:rsid w:val="00740B93"/>
    <w:rPr>
      <w:color w:val="57576E" w:themeColor="text1" w:themeTint="BF"/>
      <w:sz w:val="20"/>
    </w:rPr>
  </w:style>
  <w:style w:type="character" w:customStyle="1" w:styleId="Heading2Char">
    <w:name w:val="Heading 2 Char"/>
    <w:basedOn w:val="DefaultParagraphFont"/>
    <w:link w:val="Heading2"/>
    <w:rsid w:val="00740B93"/>
    <w:rPr>
      <w:rFonts w:asciiTheme="majorHAnsi" w:eastAsiaTheme="majorEastAsia" w:hAnsiTheme="majorHAnsi" w:cstheme="majorBidi"/>
      <w:b/>
      <w:bCs/>
      <w:color w:val="57576E" w:themeColor="text1" w:themeTint="BF"/>
      <w:sz w:val="20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740B93"/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character" w:customStyle="1" w:styleId="Heading4Char">
    <w:name w:val="Heading 4 Char"/>
    <w:basedOn w:val="DefaultParagraphFont"/>
    <w:link w:val="Heading4"/>
    <w:semiHidden/>
    <w:rsid w:val="00740B93"/>
    <w:rPr>
      <w:rFonts w:asciiTheme="majorHAnsi" w:eastAsiaTheme="majorEastAsia" w:hAnsiTheme="majorHAnsi" w:cstheme="majorBidi"/>
      <w:bCs/>
      <w:iCs/>
      <w:color w:val="FFFFFF" w:themeColor="background1"/>
    </w:rPr>
  </w:style>
  <w:style w:type="paragraph" w:styleId="Quote">
    <w:name w:val="Quote"/>
    <w:basedOn w:val="Normal"/>
    <w:link w:val="QuoteChar"/>
    <w:qFormat/>
    <w:rsid w:val="00035F97"/>
    <w:pPr>
      <w:jc w:val="right"/>
    </w:pPr>
    <w:rPr>
      <w:color w:val="FFFFFF" w:themeColor="background1"/>
      <w:sz w:val="36"/>
    </w:rPr>
  </w:style>
  <w:style w:type="character" w:customStyle="1" w:styleId="QuoteChar">
    <w:name w:val="Quote Char"/>
    <w:basedOn w:val="DefaultParagraphFont"/>
    <w:link w:val="Quote"/>
    <w:rsid w:val="00035F97"/>
    <w:rPr>
      <w:color w:val="FFFFFF" w:themeColor="background1"/>
      <w:sz w:val="36"/>
    </w:rPr>
  </w:style>
  <w:style w:type="paragraph" w:customStyle="1" w:styleId="Attribution">
    <w:name w:val="Attribution"/>
    <w:basedOn w:val="Normal"/>
    <w:qFormat/>
    <w:rsid w:val="00035F97"/>
    <w:pPr>
      <w:jc w:val="right"/>
    </w:pPr>
    <w:rPr>
      <w:i/>
      <w:color w:val="FFFFFF" w:themeColor="background1"/>
    </w:rPr>
  </w:style>
  <w:style w:type="paragraph" w:styleId="Closing">
    <w:name w:val="Closing"/>
    <w:basedOn w:val="Normal"/>
    <w:link w:val="ClosingChar"/>
    <w:semiHidden/>
    <w:unhideWhenUsed/>
    <w:rsid w:val="008C2A8E"/>
    <w:pPr>
      <w:spacing w:line="1960" w:lineRule="exact"/>
    </w:pPr>
    <w:rPr>
      <w:color w:val="FFFFFF" w:themeColor="background1"/>
      <w:sz w:val="192"/>
    </w:rPr>
  </w:style>
  <w:style w:type="character" w:customStyle="1" w:styleId="ClosingChar">
    <w:name w:val="Closing Char"/>
    <w:basedOn w:val="DefaultParagraphFont"/>
    <w:link w:val="Closing"/>
    <w:semiHidden/>
    <w:rsid w:val="008C2A8E"/>
    <w:rPr>
      <w:color w:val="FFFFFF" w:themeColor="background1"/>
      <w:sz w:val="192"/>
    </w:rPr>
  </w:style>
  <w:style w:type="character" w:customStyle="1" w:styleId="Heading5Char">
    <w:name w:val="Heading 5 Char"/>
    <w:basedOn w:val="DefaultParagraphFont"/>
    <w:link w:val="Heading5"/>
    <w:rsid w:val="00880133"/>
    <w:rPr>
      <w:rFonts w:asciiTheme="majorHAnsi" w:eastAsiaTheme="majorEastAsia" w:hAnsiTheme="majorHAnsi" w:cstheme="majorBidi"/>
      <w:color w:val="FFFFFF" w:themeColor="background1"/>
      <w:sz w:val="28"/>
    </w:rPr>
  </w:style>
  <w:style w:type="paragraph" w:styleId="BalloonText">
    <w:name w:val="Balloon Text"/>
    <w:basedOn w:val="Normal"/>
    <w:link w:val="BalloonTextChar"/>
    <w:rsid w:val="00C37C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37C19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rsid w:val="00F81E7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F81E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3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4" Type="http://schemas.openxmlformats.org/officeDocument/2006/relationships/image" Target="media/image5.png"/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Revolution%20Brochur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larity">
  <a:themeElements>
    <a:clrScheme name="Clarity">
      <a:dk1>
        <a:srgbClr val="292934"/>
      </a:dk1>
      <a:lt1>
        <a:srgbClr val="FFFFFF"/>
      </a:lt1>
      <a:dk2>
        <a:srgbClr val="D2533C"/>
      </a:dk2>
      <a:lt2>
        <a:srgbClr val="F3F2DC"/>
      </a:lt2>
      <a:accent1>
        <a:srgbClr val="93A299"/>
      </a:accent1>
      <a:accent2>
        <a:srgbClr val="AD8F67"/>
      </a:accent2>
      <a:accent3>
        <a:srgbClr val="726056"/>
      </a:accent3>
      <a:accent4>
        <a:srgbClr val="4C5A6A"/>
      </a:accent4>
      <a:accent5>
        <a:srgbClr val="808DA0"/>
      </a:accent5>
      <a:accent6>
        <a:srgbClr val="79463D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larit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5000"/>
                <a:satMod val="180000"/>
              </a:schemeClr>
            </a:gs>
            <a:gs pos="40000">
              <a:schemeClr val="phClr">
                <a:tint val="95000"/>
                <a:shade val="85000"/>
                <a:satMod val="150000"/>
              </a:schemeClr>
            </a:gs>
            <a:gs pos="100000">
              <a:schemeClr val="phClr">
                <a:shade val="45000"/>
                <a:satMod val="20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55000"/>
              </a:schemeClr>
              <a:schemeClr val="phClr">
                <a:tint val="97000"/>
                <a:satMod val="95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606B07-0BA4-7E47-97C0-75A065594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Revolution Brochure.dotx</Template>
  <TotalTime>47</TotalTime>
  <Pages>2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McCormick</dc:creator>
  <cp:keywords/>
  <dc:description/>
  <cp:lastModifiedBy>Patrick McCormick</cp:lastModifiedBy>
  <cp:revision>10</cp:revision>
  <cp:lastPrinted>2012-02-17T15:48:00Z</cp:lastPrinted>
  <dcterms:created xsi:type="dcterms:W3CDTF">2012-02-13T20:09:00Z</dcterms:created>
  <dcterms:modified xsi:type="dcterms:W3CDTF">2012-02-17T16:17:00Z</dcterms:modified>
  <cp:category/>
</cp:coreProperties>
</file>